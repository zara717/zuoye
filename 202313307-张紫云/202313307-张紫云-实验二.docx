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Git基础操作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实验人姓名：张紫云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实验人学号：202313307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rFonts w:hint="default"/>
                                      <w:color w:val="4472C4" w:themeColor="accent1"/>
                                      <w:sz w:val="24"/>
                                      <w:szCs w:val="24"/>
                                      <w:lang w:val="en-US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rFonts w:hint="default"/>
                                <w:color w:val="4472C4" w:themeColor="accen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3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D26340">
            <w:pPr>
              <w:adjustRightInd w:val="0"/>
              <w:snapToGrid w:val="0"/>
              <w:spacing w:line="360" w:lineRule="auto"/>
              <w:ind w:firstLine="281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完成一次从本地仓库修改代码、提交并推送到远程仓库的操作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0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GitHub、Git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一次完整的修改、提交、推送操作</w:t>
            </w:r>
          </w:p>
          <w:p w14:paraId="1558EBA2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首先，进入仓库主目录，执行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status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查看整个仓库的状态：</w:t>
            </w:r>
          </w:p>
          <w:p w14:paraId="7A41E5C9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32960" cy="1866900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EF0F49">
            <w:pPr>
              <w:adjustRightInd w:val="0"/>
              <w:snapToGrid w:val="0"/>
              <w:spacing w:line="360" w:lineRule="auto"/>
              <w:ind w:firstLine="241" w:firstLineChars="10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1.1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对工作区进行修改</w:t>
            </w:r>
          </w:p>
          <w:p w14:paraId="7E9D503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在当前文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件夹里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创建一个文件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然后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再次查看仓库状态，这步操作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也可以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在工作区中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 echo 指令完成，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另外使用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status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令亦可查看详情。</w:t>
            </w:r>
          </w:p>
          <w:p w14:paraId="5583CCF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40860" cy="2212975"/>
                  <wp:effectExtent l="0" t="0" r="2540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860" cy="221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8B245">
            <w:pPr>
              <w:adjustRightInd w:val="0"/>
              <w:snapToGrid w:val="0"/>
              <w:spacing w:line="360" w:lineRule="auto"/>
              <w:ind w:firstLine="241" w:firstLineChars="10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添加修改到暂存区以及撤销修改</w:t>
            </w:r>
          </w:p>
          <w:p w14:paraId="415C9516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使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用git add [文件名]命令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跟踪此新建文件，即把新增文件添加到暂存区，以备提交：</w:t>
            </w:r>
          </w:p>
          <w:p w14:paraId="7DBEF6B9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61560" cy="2446020"/>
                  <wp:effectExtent l="0" t="0" r="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44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8B979E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如果要撤销暂存区的修改怎么办？执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reset -- [文件名]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或者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rm --cached [文件名]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命令即可：</w:t>
            </w:r>
          </w:p>
          <w:p w14:paraId="57DFC809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1135" cy="2084070"/>
                  <wp:effectExtent l="0" t="0" r="1905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DEFDC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如果省略最后的文件名，把命令写成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reset --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即可把暂存区的全部修改撤销。好，现在暂存区的修改被撤销，又回到了工作区。</w:t>
            </w:r>
          </w:p>
          <w:p w14:paraId="60960CF9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现在介绍另一个命令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diff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，它可以用来查看工作区被跟踪的文件的修改详情，此时新建文件 one.txt 并未被跟踪，而已被跟踪的文件 README.md 无修改，所以看不到。</w:t>
            </w:r>
          </w:p>
          <w:p w14:paraId="1CD88934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我们先修改 README.md 文件，然后执行此命令：</w:t>
            </w:r>
          </w:p>
          <w:p w14:paraId="7825B8C0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</w:p>
          <w:p w14:paraId="105C5AA1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0500" cy="1972945"/>
                  <wp:effectExtent l="0" t="0" r="2540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97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6D49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现在，将工作区的两处修改（新增文件 one.txt，修改文件 README.md）全部添加到暂存区，并使用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diff --cached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查看暂存区的全部修改：</w:t>
            </w:r>
          </w:p>
          <w:p w14:paraId="385E3ECD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787265" cy="2328545"/>
                  <wp:effectExtent l="0" t="0" r="1333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265" cy="232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902B8">
            <w:pPr>
              <w:adjustRightInd w:val="0"/>
              <w:snapToGrid w:val="0"/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4046220" cy="320040"/>
                  <wp:effectExtent l="0" t="0" r="7620" b="0"/>
                  <wp:docPr id="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2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88D9E">
            <w:pPr>
              <w:adjustRightInd w:val="0"/>
              <w:snapToGrid w:val="0"/>
              <w:spacing w:line="360" w:lineRule="auto"/>
              <w:ind w:firstLine="241" w:firstLineChars="100"/>
              <w:jc w:val="left"/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配置个人信息</w:t>
            </w:r>
          </w:p>
          <w:p w14:paraId="6875537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接下来需要对 Git 进行一些本地配置：</w:t>
            </w:r>
          </w:p>
          <w:p w14:paraId="724F2C4D">
            <w:pPr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user.email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：写入你自己注册 GitHub 账号的邮箱</w:t>
            </w:r>
          </w:p>
          <w:p w14:paraId="43D76686">
            <w:pPr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100" w:afterAutospacing="1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user.name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：你自己的 GitHub 账号名字</w:t>
            </w:r>
          </w:p>
          <w:p w14:paraId="589D2C90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这两个命令设置你的身份信息如下图。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config -l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可以查看配置信息：</w:t>
            </w:r>
          </w:p>
          <w:p w14:paraId="0BE06E2E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046220" cy="731520"/>
                  <wp:effectExtent l="0" t="0" r="762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82355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04360" cy="2644140"/>
                  <wp:effectExtent l="0" t="0" r="0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264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1AAE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完成后，系统自动生成 Git 的配置文件，就是主目录中的隐藏文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件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.gitconfig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上图所示的配置文件也是可以直接手动修改。</w:t>
            </w:r>
          </w:p>
          <w:p w14:paraId="73C27B5B">
            <w:pPr>
              <w:adjustRightInd w:val="0"/>
              <w:snapToGrid w:val="0"/>
              <w:spacing w:line="360" w:lineRule="auto"/>
              <w:ind w:firstLine="241" w:firstLineChars="100"/>
              <w:jc w:val="left"/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1.4</w:t>
            </w: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  <w:t>提交暂存区的修改</w:t>
            </w:r>
          </w:p>
          <w:p w14:paraId="1BB5DAEA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commit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生成一个新的提交，一个必须的选项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-m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来提供该提交的备注：</w:t>
            </w:r>
          </w:p>
          <w:p w14:paraId="64FED351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785360" cy="268224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0" cy="268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265D6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提交后，暂存区的修改被清空，执行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log查看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提交记录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eastAsia="zh-CN"/>
              </w:rPr>
              <w:t>：</w:t>
            </w:r>
          </w:p>
          <w:p w14:paraId="412F404B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</w:p>
          <w:p w14:paraId="44D4007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94860" cy="990600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79810E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现在介绍一个超级实用、使用频率极高但几乎所有 Git 教程都不重视的命令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branch -avv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它用来查看全部分支信息：</w:t>
            </w:r>
          </w:p>
          <w:p w14:paraId="5B99B24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962400" cy="47244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498C9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上图有三行信息，依次说明:</w:t>
            </w:r>
          </w:p>
          <w:p w14:paraId="65E782F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1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  <w:t>第一行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，开头的星号表示当前所在分支，绿色的 master 是分支名，之所以是绿色，也是因为它是当前所在分支。后面第二项是版本号，第三项中括号里面蓝色的字，表示此分支跟踪的远程分支的名字，当然啦，这也是克隆远程仓库到本地时的默认设置 -- 创建 master 分支并自动跟踪远程同名分支；冒号后面黑色文字表示本地分支领先其跟踪的远程分支一个提交。最后一项是提交时填写的备注信息。</w:t>
            </w:r>
          </w:p>
          <w:p w14:paraId="02D31C73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1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  <w:t>第二行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，是 Git 指针信息，它指向远程仓库的 master 分支，这行信息暂不重要。</w:t>
            </w:r>
          </w:p>
          <w:p w14:paraId="2AB76A29">
            <w:pPr>
              <w:adjustRightInd w:val="0"/>
              <w:snapToGrid w:val="0"/>
              <w:spacing w:line="360" w:lineRule="auto"/>
              <w:ind w:firstLine="241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kern w:val="0"/>
                <w:sz w:val="24"/>
                <w:szCs w:val="24"/>
              </w:rPr>
              <w:t>第三行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，远程分支信息，详见第一行的解释。</w:t>
            </w:r>
          </w:p>
          <w:p w14:paraId="1E99E934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最后一个环节，将本地新增的提交推送到 GitHub 远程仓库中，命令是git push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，后面不需要任何选项和参数，此命令会把本地仓库 master 分支上的新增提交推送到远程仓库的同名分支上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eastAsia="zh-CN"/>
              </w:rPr>
              <w:t>：</w:t>
            </w:r>
          </w:p>
          <w:p w14:paraId="7CA2AEE3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96740" cy="1386840"/>
                  <wp:effectExtent l="0" t="0" r="762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740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897B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此命令需要再次输入你的 Github 用户名和密码，密码为隐藏数据，输入时看不到。推送成功后执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branch -avv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查看分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支情况：</w:t>
            </w:r>
          </w:p>
          <w:p w14:paraId="3E5757F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95800" cy="59436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1E871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版本回退</w:t>
            </w:r>
          </w:p>
          <w:p w14:paraId="01A38F6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如果发现 one.txt 文件内容有误，怎么做？可以修改此文件然后再次添加到暂存区、提交、推送，也可以撤销最近一次提交，修改文件后重新提交推送。现在使用后一种方法来演示撤销提交的操作流程。</w:t>
            </w:r>
          </w:p>
          <w:p w14:paraId="3F84DE8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首先执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行git reset --soft HEAD^撤销最近的一次提交，将修改还原到暂存区。--soft表示软退回，对应的还有--hard硬退回，软退回一个提交后执行git branch -avv命令查看分支信息：</w:t>
            </w:r>
          </w:p>
          <w:p w14:paraId="030BC158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0500" cy="1994535"/>
                  <wp:effectExtent l="0" t="0" r="2540" b="190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99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6F3E3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再次修改 one.txt 文件，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执行git add .命令将新的修改添加到暂存区，然后执行git commit命令生成新的提交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：</w:t>
            </w:r>
          </w:p>
          <w:p w14:paraId="5533AAF3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</w:pPr>
            <w:r>
              <w:drawing>
                <wp:inline distT="0" distB="0" distL="114300" distR="114300">
                  <wp:extent cx="5269230" cy="3688715"/>
                  <wp:effectExtent l="0" t="0" r="3810" b="1460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688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F1CA3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</w:pPr>
            <w:r>
              <w:drawing>
                <wp:inline distT="0" distB="0" distL="114300" distR="114300">
                  <wp:extent cx="4968240" cy="922020"/>
                  <wp:effectExtent l="0" t="0" r="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96C303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处理 commit 时间线分叉</w:t>
            </w:r>
          </w:p>
          <w:p w14:paraId="2E1A76D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执行</w:t>
            </w:r>
            <w:r>
              <w:rPr>
                <w:rFonts w:ascii="Times New Roman" w:hAnsi="Times New Roman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status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ascii="Times New Roman" w:hAnsi="Times New Roman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branch -avv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看仓库状态和分支状态：</w:t>
            </w:r>
          </w:p>
          <w:p w14:paraId="4A149C9D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100"/>
              <w:jc w:val="left"/>
            </w:pPr>
            <w:r>
              <w:drawing>
                <wp:inline distT="0" distB="0" distL="114300" distR="114300">
                  <wp:extent cx="4839335" cy="1120140"/>
                  <wp:effectExtent l="0" t="0" r="6985" b="762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35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2333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可以看到本地仓库的 master 分支与远程仓库的 origin/master 分支在提交版本上有了冲突，又叫做提交时间线分叉。因为刚才的提交操作不是基于远程仓库 origin/master 分支的最新提交版本，而是撤回了一个版本。这种情况下也是可以将本地 master 分支推送到远程仓库的，需要加一个选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项</w:t>
            </w:r>
            <w:r>
              <w:rPr>
                <w:rFonts w:ascii="Times New Roman" w:hAnsi="Times New Roman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-f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，它是</w:t>
            </w:r>
            <w:r>
              <w:rPr>
                <w:rFonts w:ascii="Times New Roman" w:hAnsi="Times New Roman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--force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的简写，这就是强制推送：</w:t>
            </w:r>
          </w:p>
          <w:p w14:paraId="3402938F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100"/>
              <w:jc w:val="left"/>
            </w:pPr>
            <w:r>
              <w:drawing>
                <wp:inline distT="0" distB="0" distL="114300" distR="114300">
                  <wp:extent cx="4663440" cy="2339340"/>
                  <wp:effectExtent l="0" t="0" r="0" b="762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06B70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100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本地仓库 commit 变化记录</w:t>
            </w:r>
            <w:bookmarkStart w:id="0" w:name="_GoBack"/>
            <w:bookmarkEnd w:id="0"/>
          </w:p>
          <w:p w14:paraId="74FBB62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假设此时发现情况不对，之前的那次的提交是正确的，刚才的版本回退操作全都是误操作，怎么办？我们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有</w:t>
            </w:r>
            <w:r>
              <w:rPr>
                <w:rFonts w:ascii="Times New Roman" w:hAnsi="Times New Roman" w:eastAsia="仿宋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reflog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命令，它会记录本地仓库所有分支的每一次版本变化。</w:t>
            </w:r>
            <w:r>
              <w:rPr>
                <w:rFonts w:ascii="Times New Roman" w:hAnsi="Times New Roman" w:eastAsia="仿宋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reflog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记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录只存在于本地仓库中，本地仓库删除后，记录消失。执行此命令如下图所示：</w:t>
            </w:r>
          </w:p>
          <w:p w14:paraId="104E79F4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100"/>
              <w:jc w:val="left"/>
            </w:pPr>
            <w:r>
              <w:drawing>
                <wp:inline distT="0" distB="0" distL="114300" distR="114300">
                  <wp:extent cx="4900295" cy="731520"/>
                  <wp:effectExtent l="0" t="0" r="6985" b="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295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8C465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ind w:firstLine="240" w:firstLineChars="100"/>
              <w:jc w:val="left"/>
              <w:textAlignment w:val="auto"/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HEAD@{2}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就是上图第 3 行第 2 列所示，这个命令的意思是回到当前分支最近两次提交版本变化前</w:t>
            </w:r>
            <w:r>
              <w:rPr>
                <w:rFonts w:hint="eastAsia" w:ascii="Times New Roman" w:hAnsi="Times New Roman" w:eastAsia="仿宋" w:cs="Arial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还想反悔，刚才还是改对了，怎么办？再执行一次即可，这次大括号里就是 1 了：</w:t>
            </w:r>
          </w:p>
          <w:p w14:paraId="07DCAF7E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100"/>
              <w:jc w:val="left"/>
            </w:pPr>
            <w:r>
              <w:drawing>
                <wp:inline distT="0" distB="0" distL="114300" distR="114300">
                  <wp:extent cx="4244340" cy="1036320"/>
                  <wp:effectExtent l="0" t="0" r="7620" b="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34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5765E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重要的一点，本节全部命令中，</w:t>
            </w:r>
            <w:r>
              <w:rPr>
                <w:rFonts w:ascii="Times New Roman" w:hAnsi="Times New Roman" w:eastAsia="仿宋" w:cs="Arial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只有</w:t>
            </w:r>
            <w:r>
              <w:rPr>
                <w:rFonts w:ascii="Times New Roman" w:hAnsi="Times New Roman" w:eastAsia="仿宋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push</w:t>
            </w:r>
            <w:r>
              <w:rPr>
                <w:rFonts w:ascii="Times New Roman" w:hAnsi="Times New Roman" w:eastAsia="仿宋" w:cs="Arial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是需要联网执行的</w:t>
            </w:r>
            <w:r>
              <w:rPr>
                <w:rFonts w:ascii="Times New Roman" w:hAnsi="Times New Roman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它对远程仓库进行了修改。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262350"/>
    <w:multiLevelType w:val="multilevel"/>
    <w:tmpl w:val="11262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290E6A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qFormat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qFormat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qFormat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glossaryDocument" Target="glossary/document.xml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9</Pages>
  <Words>117</Words>
  <Characters>136</Characters>
  <Lines>30</Lines>
  <Paragraphs>8</Paragraphs>
  <TotalTime>5</TotalTime>
  <ScaleCrop>false</ScaleCrop>
  <LinksUpToDate>false</LinksUpToDate>
  <CharactersWithSpaces>146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2026-05-23T12:51:35Z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