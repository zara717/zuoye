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 tag和GitHub releases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default" w:ascii="宋体" w:hAnsi="宋体" w:eastAsia="华文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掌握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Git tag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有关命令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GitHub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1.创建标签</w:t>
            </w:r>
          </w:p>
          <w:p w14:paraId="3ECFAEF1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前面的课程提到过 GitHub 的 issue 功能，issue 是仓库拥有者在 GitHub 上手动创建的，仓库被 Fork 时 issue 不会跟随。Tags 通常在本地使用 git 命令创建后推送到 GitHub 上，与 issue 相同的一点，它也只存在于项目仓库内，Fork 或提 PR 都不会带上它。在多人协作项目中，通常由组长对主仓库设置 Tags，单人项目自然就是自己说了算。</w:t>
            </w:r>
          </w:p>
          <w:p w14:paraId="1CD7E18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开始操作。首先，克隆仓库、配置信息、查看提交版本历史：</w:t>
            </w:r>
          </w:p>
          <w:p w14:paraId="020C3FF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151120" cy="15392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A89F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89120" cy="4572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2C3B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49140" cy="777240"/>
                  <wp:effectExtent l="0" t="0" r="762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322D6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重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要的一点，我们创建标签是给具体的某次提交创建的，跟分支无关。创建标签使用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tag [标签名] -m [备注信息] [提交版本号]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这个命令。其中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-m [备注信息]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可以省略不写，但建议不要省略。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[提交版本号]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可以省略，如果是给当前分支最新的提交创建标签的话。</w:t>
            </w:r>
          </w:p>
          <w:p w14:paraId="3CDACC2B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给当前分支当前版本创建一个标签：</w:t>
            </w:r>
          </w:p>
          <w:p w14:paraId="59A3EBE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25240" cy="28956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4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5371F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2.查看标签</w:t>
            </w:r>
          </w:p>
          <w:p w14:paraId="092989F3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tag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命令显示仓库中的全部标签列表，执行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show [标签名]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查看标签详情：</w:t>
            </w:r>
          </w:p>
          <w:p w14:paraId="2035BE7D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57800" cy="309372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B123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3.删除本地分支</w:t>
            </w:r>
          </w:p>
          <w:p w14:paraId="721AA5C8">
            <w:pPr>
              <w:pStyle w:val="5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当我们执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tag [标签名]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创建本地标签后，在仓库主目录的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.git/refs/tags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目录下就会生成一个标签文件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tag -d [标签名]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除本地标签，标签文件也会被删除：</w:t>
            </w:r>
          </w:p>
          <w:p w14:paraId="09FC4987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113020" cy="1920240"/>
                  <wp:effectExtent l="0" t="0" r="762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5D3E6">
            <w:pPr>
              <w:pStyle w:val="5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将本地标签推送到远程仓库</w:t>
            </w:r>
          </w:p>
          <w:p w14:paraId="0FB106D9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首先对两个提交版本创建对应的标签：</w:t>
            </w:r>
          </w:p>
          <w:p w14:paraId="3351815F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84420" cy="1158240"/>
                  <wp:effectExtent l="0" t="0" r="762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2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A8CCB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82540" cy="914400"/>
                  <wp:effectExtent l="0" t="0" r="762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EF3FF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执行git push origin [标签名]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推送标签到远程仓库，注意前面的命令都只涉及本地操作不需要联网，此命令需要联网：</w:t>
            </w:r>
          </w:p>
          <w:p w14:paraId="6D21BA24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84420" cy="1303020"/>
                  <wp:effectExtent l="0" t="0" r="7620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2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8E52C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我们到浏览器上打开仓库主目录，点击下图红色框可以查看 releases 和 tags ：</w:t>
            </w:r>
          </w:p>
          <w:p w14:paraId="4935757E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3515" cy="2449195"/>
                  <wp:effectExtent l="0" t="0" r="9525" b="44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10A06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点 Tags 按钮查看标签：</w:t>
            </w:r>
          </w:p>
          <w:p w14:paraId="6931C1AA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8595" cy="1722120"/>
                  <wp:effectExtent l="0" t="0" r="444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3663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如果你一口气创建了 6 个标签，当然啦，这种情况很少发生，可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以使用git push origin --tags命令将全部本地标签推送至远程仓库：</w:t>
            </w:r>
          </w:p>
          <w:p w14:paraId="4D4B00C9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41520" cy="1150620"/>
                  <wp:effectExtent l="0" t="0" r="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A2134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查看远程仓库情况：</w:t>
            </w:r>
          </w:p>
          <w:p w14:paraId="47AC6CC1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9230" cy="2258060"/>
                  <wp:effectExtent l="0" t="0" r="3810" b="1270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3AA4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5.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删除远程仓库标签</w:t>
            </w:r>
          </w:p>
          <w:p w14:paraId="0C295055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如果标签废弃不用或者写错了，可以使用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push origin :refs/tags/[标签名]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删除远程仓库的标签，命令中的标签名其实也就是文件名：</w:t>
            </w:r>
          </w:p>
          <w:p w14:paraId="3F85126B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58640" cy="662940"/>
                  <wp:effectExtent l="0" t="0" r="0" b="762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B6CA1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再次查看远程仓库：</w:t>
            </w:r>
          </w:p>
          <w:p w14:paraId="5985FD9A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6690" cy="1798955"/>
                  <wp:effectExtent l="0" t="0" r="6350" b="1460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79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A9D71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好，删除成功。以上就是关于 Git 标签的创建、查看、推送、删除的操作流程。</w:t>
            </w:r>
          </w:p>
          <w:p w14:paraId="4EFC218A">
            <w:pPr>
              <w:pStyle w:val="5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查看本地仓库的标签列表：</w:t>
            </w:r>
          </w:p>
          <w:p w14:paraId="247CCE2B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34840" cy="647700"/>
                  <wp:effectExtent l="0" t="0" r="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2939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6.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签出版本</w:t>
            </w:r>
          </w:p>
          <w:p w14:paraId="789C1BCC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现在介绍一下关于 “签出版本” 的操作，我们会见到类似这种说明：“如果你从 GitHub 上克隆了这个程序的仓库，那么可以在仓库主目录下执行 git checkout xxx 签出程序的这个版本。” 其实签出版本就是指定某个提交版本创建一个新的分支。</w:t>
            </w:r>
          </w:p>
          <w:p w14:paraId="1E2B8326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假定当前的 work 仓库就是一个程序，我们要签出 001 版本，执行以下步骤即可。</w:t>
            </w:r>
          </w:p>
          <w:p w14:paraId="0ACF3D4B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首先执行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checkout [标签名]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切换到之前的某个提交版本，然后执行</w:t>
            </w:r>
            <w:r>
              <w:rPr>
                <w:rStyle w:val="14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checkout -b [新的分支名]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将此提交版本固定到一个新分支上并切换到此分支：</w:t>
            </w:r>
          </w:p>
          <w:p w14:paraId="61B6F4F9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2405" cy="4200525"/>
                  <wp:effectExtent l="0" t="0" r="635" b="571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20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6DADB">
            <w:pPr>
              <w:pStyle w:val="5"/>
              <w:shd w:val="clear" w:color="auto" w:fill="FFFFFF"/>
              <w:spacing w:before="0" w:beforeAutospacing="0" w:after="24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这样就利用标签完成了提交版本签出的工作。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238D463C"/>
    <w:rsid w:val="24754853"/>
    <w:rsid w:val="2E2C6D38"/>
    <w:rsid w:val="3613585B"/>
    <w:rsid w:val="3F00274D"/>
    <w:rsid w:val="4D620CA3"/>
    <w:rsid w:val="53B716F1"/>
    <w:rsid w:val="61B213B1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glossaryDocument" Target="glossary/document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7</Pages>
  <Words>117</Words>
  <Characters>136</Characters>
  <Lines>30</Lines>
  <Paragraphs>8</Paragraphs>
  <TotalTime>4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2026-05-23T14:00:45Z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